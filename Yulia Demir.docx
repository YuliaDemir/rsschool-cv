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PlainTable3"/>
        <w:tblW w:w="0" w:type="auto"/>
        <w:tblLayout w:type="fixed"/>
        <w:tblLook w:val="04A0" w:firstRow="1" w:lastRow="0" w:firstColumn="1" w:lastColumn="0" w:noHBand="0" w:noVBand="1"/>
      </w:tblPr>
      <w:tblGrid>
        <w:gridCol w:w="3600"/>
        <w:gridCol w:w="228"/>
        <w:gridCol w:w="492"/>
        <w:gridCol w:w="6470"/>
      </w:tblGrid>
      <w:tr w:rsidR="001B2ABD" w14:paraId="5A3DA3C0" w14:textId="77777777" w:rsidTr="002E7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00" w:type="dxa"/>
            <w:tcBorders>
              <w:bottom w:val="none" w:sz="0" w:space="0" w:color="auto"/>
            </w:tcBorders>
          </w:tcPr>
          <w:p w14:paraId="56C56788" w14:textId="37AE463D" w:rsidR="001B2ABD" w:rsidRDefault="001568E0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71A25139" wp14:editId="33C9578B">
                  <wp:extent cx="2138045" cy="2138045"/>
                  <wp:effectExtent l="0" t="0" r="0" b="0"/>
                  <wp:docPr id="11018558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045" cy="2138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gridSpan w:val="2"/>
            <w:tcBorders>
              <w:bottom w:val="none" w:sz="0" w:space="0" w:color="auto"/>
            </w:tcBorders>
          </w:tcPr>
          <w:p w14:paraId="6E21B275" w14:textId="77777777" w:rsidR="001B2ABD" w:rsidRDefault="001B2ABD" w:rsidP="000C45FF">
            <w:pPr>
              <w:tabs>
                <w:tab w:val="left" w:pos="9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470" w:type="dxa"/>
            <w:tcBorders>
              <w:bottom w:val="none" w:sz="0" w:space="0" w:color="auto"/>
            </w:tcBorders>
          </w:tcPr>
          <w:p w14:paraId="1DC81B7B" w14:textId="784FB1E7" w:rsidR="001B2ABD" w:rsidRPr="00B03BB8" w:rsidRDefault="0046749A" w:rsidP="001B2ABD">
            <w:pPr>
              <w:pStyle w:val="Titl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96"/>
              </w:rPr>
            </w:pPr>
            <w:r w:rsidRPr="00B03BB8">
              <w:rPr>
                <w:szCs w:val="96"/>
              </w:rPr>
              <w:t xml:space="preserve">Yulia </w:t>
            </w:r>
            <w:r w:rsidRPr="00B03BB8">
              <w:rPr>
                <w:szCs w:val="96"/>
              </w:rPr>
              <w:br/>
              <w:t>Demir</w:t>
            </w:r>
          </w:p>
          <w:p w14:paraId="20D30398" w14:textId="58BAB878" w:rsidR="001B2ABD" w:rsidRDefault="001B2ABD" w:rsidP="001B2ABD">
            <w:pPr>
              <w:pStyle w:val="Subtitl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ABD" w14:paraId="52EF0034" w14:textId="77777777" w:rsidTr="002E7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14:paraId="09BFEC2C" w14:textId="346AEE35" w:rsidR="001B2ABD" w:rsidRDefault="002E7EE3" w:rsidP="00036450">
            <w:pPr>
              <w:pStyle w:val="Heading3"/>
            </w:pPr>
            <w:r>
              <w:t>Summary</w:t>
            </w:r>
          </w:p>
          <w:p w14:paraId="7D8C34C8" w14:textId="58363014" w:rsidR="007559FB" w:rsidRDefault="002E7EE3" w:rsidP="00036450">
            <w:r w:rsidRPr="002E7EE3">
              <w:rPr>
                <w:b w:val="0"/>
                <w:bCs w:val="0"/>
                <w:caps w:val="0"/>
              </w:rPr>
              <w:t xml:space="preserve">Looking for a junior position. Participated in student projects related to the development of a system for modeling physical processes. </w:t>
            </w:r>
          </w:p>
          <w:p w14:paraId="009B8B40" w14:textId="309920CD" w:rsidR="00036450" w:rsidRPr="002E7EE3" w:rsidRDefault="002E7EE3" w:rsidP="00036450">
            <w:pPr>
              <w:rPr>
                <w:b w:val="0"/>
                <w:bCs w:val="0"/>
                <w:caps w:val="0"/>
              </w:rPr>
            </w:pPr>
            <w:r w:rsidRPr="002E7EE3">
              <w:rPr>
                <w:b w:val="0"/>
                <w:bCs w:val="0"/>
                <w:caps w:val="0"/>
              </w:rPr>
              <w:t>Bachelor's degree in progress.</w:t>
            </w:r>
          </w:p>
          <w:sdt>
            <w:sdtPr>
              <w:id w:val="-1954003311"/>
              <w:placeholder>
                <w:docPart w:val="1381E623E1774FB8ACC9EEF5EE760F67"/>
              </w:placeholder>
              <w:temporary/>
              <w:showingPlcHdr/>
              <w15:appearance w15:val="hidden"/>
            </w:sdtPr>
            <w:sdtContent>
              <w:p w14:paraId="6A39C7DA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rPr>
                <w:noProof/>
                <w:color w:val="000000" w:themeColor="text1"/>
              </w:rPr>
              <w:id w:val="1111563247"/>
              <w:placeholder>
                <w:docPart w:val="D78FD585810B4EFA9A026D2958811951"/>
              </w:placeholder>
              <w:temporary/>
              <w:showingPlcHdr/>
              <w15:appearance w15:val="hidden"/>
            </w:sdtPr>
            <w:sdtContent>
              <w:p w14:paraId="45B4D97A" w14:textId="77777777" w:rsidR="004D3011" w:rsidRPr="00BF277D" w:rsidRDefault="004D3011" w:rsidP="004D3011">
                <w:pPr>
                  <w:rPr>
                    <w:b w:val="0"/>
                    <w:caps w:val="0"/>
                    <w:noProof/>
                    <w:color w:val="000000" w:themeColor="text1"/>
                  </w:rPr>
                </w:pPr>
                <w:r w:rsidRPr="00BF277D">
                  <w:rPr>
                    <w:bCs w:val="0"/>
                    <w:caps w:val="0"/>
                    <w:noProof/>
                    <w:color w:val="000000" w:themeColor="text1"/>
                  </w:rPr>
                  <w:t>PHONE:</w:t>
                </w:r>
              </w:p>
            </w:sdtContent>
          </w:sdt>
          <w:p w14:paraId="4607F61C" w14:textId="6461FC61" w:rsidR="004D3011" w:rsidRPr="00BF277D" w:rsidRDefault="0046749A" w:rsidP="004D3011">
            <w:pPr>
              <w:rPr>
                <w:b w:val="0"/>
                <w:caps w:val="0"/>
                <w:noProof/>
                <w:color w:val="000000" w:themeColor="text1"/>
              </w:rPr>
            </w:pPr>
            <w:r w:rsidRPr="00BF277D">
              <w:rPr>
                <w:b w:val="0"/>
                <w:caps w:val="0"/>
                <w:noProof/>
                <w:color w:val="000000" w:themeColor="text1"/>
              </w:rPr>
              <w:t>+90 543 877 89 00</w:t>
            </w:r>
          </w:p>
          <w:p w14:paraId="3A797361" w14:textId="77777777" w:rsidR="004D3011" w:rsidRPr="00BF277D" w:rsidRDefault="004D3011" w:rsidP="004D3011">
            <w:pPr>
              <w:rPr>
                <w:b w:val="0"/>
                <w:caps w:val="0"/>
                <w:noProof/>
                <w:color w:val="000000" w:themeColor="text1"/>
              </w:rPr>
            </w:pPr>
          </w:p>
          <w:p w14:paraId="761ACF00" w14:textId="77777777" w:rsidR="004D3011" w:rsidRPr="00BF277D" w:rsidRDefault="004D3011" w:rsidP="004D3011">
            <w:pPr>
              <w:rPr>
                <w:b w:val="0"/>
                <w:caps w:val="0"/>
                <w:noProof/>
                <w:color w:val="000000" w:themeColor="text1"/>
              </w:rPr>
            </w:pPr>
          </w:p>
          <w:sdt>
            <w:sdtPr>
              <w:rPr>
                <w:noProof/>
                <w:color w:val="000000" w:themeColor="text1"/>
              </w:rPr>
              <w:id w:val="-240260293"/>
              <w:placeholder>
                <w:docPart w:val="D5A327EEC1A34B2C8EB1492E969BCB38"/>
              </w:placeholder>
              <w:temporary/>
              <w:showingPlcHdr/>
              <w15:appearance w15:val="hidden"/>
            </w:sdtPr>
            <w:sdtContent>
              <w:p w14:paraId="7D843945" w14:textId="77777777" w:rsidR="004D3011" w:rsidRPr="00BF277D" w:rsidRDefault="004D3011" w:rsidP="004D3011">
                <w:pPr>
                  <w:rPr>
                    <w:b w:val="0"/>
                    <w:caps w:val="0"/>
                    <w:noProof/>
                    <w:color w:val="000000" w:themeColor="text1"/>
                  </w:rPr>
                </w:pPr>
                <w:r w:rsidRPr="00BF277D">
                  <w:rPr>
                    <w:bCs w:val="0"/>
                    <w:caps w:val="0"/>
                    <w:noProof/>
                    <w:color w:val="000000" w:themeColor="text1"/>
                  </w:rPr>
                  <w:t>EMAIL:</w:t>
                </w:r>
              </w:p>
            </w:sdtContent>
          </w:sdt>
          <w:p w14:paraId="5495F916" w14:textId="56CDC516" w:rsidR="00036450" w:rsidRDefault="0046749A" w:rsidP="004D3011">
            <w:pPr>
              <w:rPr>
                <w:bCs w:val="0"/>
                <w:noProof/>
                <w:color w:val="000000" w:themeColor="text1"/>
              </w:rPr>
            </w:pPr>
            <w:r w:rsidRPr="00BF277D">
              <w:rPr>
                <w:b w:val="0"/>
                <w:caps w:val="0"/>
                <w:noProof/>
                <w:color w:val="000000" w:themeColor="text1"/>
              </w:rPr>
              <w:t>Nightelfin91@gmail.com</w:t>
            </w:r>
          </w:p>
          <w:p w14:paraId="457F6BE2" w14:textId="77777777" w:rsidR="007A4EE5" w:rsidRDefault="007A4EE5" w:rsidP="004D3011">
            <w:pPr>
              <w:rPr>
                <w:b w:val="0"/>
                <w:bCs w:val="0"/>
                <w:noProof/>
                <w:color w:val="000000" w:themeColor="text1"/>
              </w:rPr>
            </w:pPr>
          </w:p>
          <w:p w14:paraId="409FBAB2" w14:textId="77777777" w:rsidR="007A4EE5" w:rsidRDefault="007A4EE5" w:rsidP="004D3011">
            <w:pPr>
              <w:rPr>
                <w:b w:val="0"/>
                <w:bCs w:val="0"/>
                <w:noProof/>
                <w:color w:val="000000" w:themeColor="text1"/>
              </w:rPr>
            </w:pPr>
          </w:p>
          <w:p w14:paraId="688EB636" w14:textId="69C9701F" w:rsidR="007A4EE5" w:rsidRDefault="007A4EE5" w:rsidP="007A4EE5">
            <w:pPr>
              <w:rPr>
                <w:b w:val="0"/>
                <w:bCs w:val="0"/>
                <w:caps w:val="0"/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TELEGRAM:</w:t>
            </w:r>
          </w:p>
          <w:p w14:paraId="60F6606B" w14:textId="39A05DAB" w:rsidR="007A4EE5" w:rsidRPr="007A4EE5" w:rsidRDefault="007A4EE5" w:rsidP="007A4EE5">
            <w:pPr>
              <w:rPr>
                <w:b w:val="0"/>
                <w:bCs w:val="0"/>
                <w:caps w:val="0"/>
                <w:noProof/>
                <w:color w:val="000000" w:themeColor="text1"/>
              </w:rPr>
            </w:pPr>
            <w:r w:rsidRPr="007A4EE5">
              <w:rPr>
                <w:b w:val="0"/>
                <w:bCs w:val="0"/>
                <w:noProof/>
                <w:color w:val="000000" w:themeColor="text1"/>
              </w:rPr>
              <w:t>@YULIA_ABLA</w:t>
            </w:r>
          </w:p>
          <w:p w14:paraId="44CA8DAB" w14:textId="77777777" w:rsidR="007A4EE5" w:rsidRPr="00BF277D" w:rsidRDefault="007A4EE5" w:rsidP="004D3011">
            <w:pPr>
              <w:rPr>
                <w:caps w:val="0"/>
                <w:noProof/>
                <w:color w:val="000000" w:themeColor="text1"/>
              </w:rPr>
            </w:pPr>
          </w:p>
          <w:p w14:paraId="598BEC34" w14:textId="33377F08" w:rsidR="004D3011" w:rsidRPr="004D3011" w:rsidRDefault="004D3011" w:rsidP="004D3011"/>
        </w:tc>
        <w:tc>
          <w:tcPr>
            <w:tcW w:w="492" w:type="dxa"/>
            <w:shd w:val="clear" w:color="auto" w:fill="auto"/>
          </w:tcPr>
          <w:p w14:paraId="67F16659" w14:textId="77777777" w:rsidR="001B2ABD" w:rsidRPr="00BF277D" w:rsidRDefault="001B2ABD" w:rsidP="000C45FF">
            <w:pPr>
              <w:tabs>
                <w:tab w:val="left" w:pos="9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noProof/>
                <w:color w:val="000000" w:themeColor="text1"/>
              </w:rPr>
            </w:pPr>
          </w:p>
        </w:tc>
        <w:tc>
          <w:tcPr>
            <w:tcW w:w="6470" w:type="dxa"/>
            <w:shd w:val="clear" w:color="auto" w:fill="auto"/>
          </w:tcPr>
          <w:sdt>
            <w:sdtPr>
              <w:rPr>
                <w:rFonts w:asciiTheme="minorHAnsi" w:eastAsiaTheme="minorEastAsia" w:hAnsiTheme="minorHAnsi" w:cstheme="minorBidi"/>
                <w:b w:val="0"/>
                <w:caps w:val="0"/>
                <w:noProof/>
                <w:color w:val="000000" w:themeColor="text1"/>
                <w:sz w:val="18"/>
                <w:szCs w:val="22"/>
              </w:rPr>
              <w:id w:val="1049110328"/>
              <w:placeholder>
                <w:docPart w:val="DDAC96A2D6A043A9BC4A95EFA5ED19D7"/>
              </w:placeholder>
              <w:temporary/>
              <w:showingPlcHdr/>
              <w15:appearance w15:val="hidden"/>
            </w:sdtPr>
            <w:sdtContent>
              <w:p w14:paraId="32F04DE8" w14:textId="77777777" w:rsidR="001B2ABD" w:rsidRPr="00BF277D" w:rsidRDefault="00E25A26" w:rsidP="00036450">
                <w:pPr>
                  <w:pStyle w:val="Heading2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inorHAnsi" w:eastAsiaTheme="minorEastAsia" w:hAnsiTheme="minorHAnsi" w:cstheme="minorBidi"/>
                    <w:b w:val="0"/>
                    <w:caps w:val="0"/>
                    <w:noProof/>
                    <w:color w:val="000000" w:themeColor="text1"/>
                    <w:sz w:val="18"/>
                    <w:szCs w:val="22"/>
                  </w:rPr>
                </w:pPr>
                <w:r w:rsidRPr="00BF277D">
                  <w:rPr>
                    <w:rFonts w:asciiTheme="minorHAnsi" w:eastAsiaTheme="minorEastAsia" w:hAnsiTheme="minorHAnsi" w:cstheme="minorBidi"/>
                    <w:bCs w:val="0"/>
                    <w:caps w:val="0"/>
                    <w:noProof/>
                    <w:color w:val="000000" w:themeColor="text1"/>
                    <w:sz w:val="18"/>
                    <w:szCs w:val="22"/>
                  </w:rPr>
                  <w:t>EDUCATION</w:t>
                </w:r>
              </w:p>
            </w:sdtContent>
          </w:sdt>
          <w:p w14:paraId="47E9947F" w14:textId="75FCC8C2" w:rsidR="00036450" w:rsidRPr="00BF277D" w:rsidRDefault="0046749A" w:rsidP="00B359E4">
            <w:pPr>
              <w:pStyle w:val="Heading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noProof/>
                <w:color w:val="000000" w:themeColor="text1"/>
              </w:rPr>
            </w:pPr>
            <w:r w:rsidRPr="00BF277D">
              <w:rPr>
                <w:noProof/>
                <w:color w:val="000000" w:themeColor="text1"/>
              </w:rPr>
              <w:t>Anadolu University</w:t>
            </w:r>
            <w:r w:rsidR="001B435D" w:rsidRPr="00BF277D">
              <w:rPr>
                <w:b w:val="0"/>
                <w:bCs/>
                <w:noProof/>
                <w:color w:val="000000" w:themeColor="text1"/>
              </w:rPr>
              <w:t xml:space="preserve"> </w:t>
            </w:r>
            <w:r w:rsidR="001568E0" w:rsidRPr="00BF277D">
              <w:rPr>
                <w:b w:val="0"/>
                <w:bCs/>
                <w:noProof/>
                <w:color w:val="000000" w:themeColor="text1"/>
              </w:rPr>
              <w:t>(Eskisehir)</w:t>
            </w:r>
          </w:p>
          <w:p w14:paraId="4AEB701C" w14:textId="12BBFE94" w:rsidR="00036450" w:rsidRPr="00BF277D" w:rsidRDefault="0046749A" w:rsidP="000364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noProof/>
                <w:color w:val="000000" w:themeColor="text1"/>
              </w:rPr>
            </w:pPr>
            <w:r w:rsidRPr="00BF277D">
              <w:rPr>
                <w:bCs/>
                <w:noProof/>
                <w:color w:val="000000" w:themeColor="text1"/>
              </w:rPr>
              <w:t xml:space="preserve">Economy </w:t>
            </w:r>
          </w:p>
          <w:p w14:paraId="29534426" w14:textId="24574C77" w:rsidR="0046749A" w:rsidRPr="00BF277D" w:rsidRDefault="0046749A" w:rsidP="00F35D05">
            <w:pPr>
              <w:tabs>
                <w:tab w:val="center" w:pos="3127"/>
                <w:tab w:val="left" w:pos="372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noProof/>
                <w:color w:val="000000" w:themeColor="text1"/>
              </w:rPr>
            </w:pPr>
            <w:r w:rsidRPr="00BF277D">
              <w:rPr>
                <w:bCs/>
                <w:noProof/>
                <w:color w:val="000000" w:themeColor="text1"/>
              </w:rPr>
              <w:t>In progress</w:t>
            </w:r>
            <w:r w:rsidR="007A4EE5">
              <w:rPr>
                <w:bCs/>
                <w:noProof/>
                <w:color w:val="000000" w:themeColor="text1"/>
              </w:rPr>
              <w:t>, 2026</w:t>
            </w:r>
            <w:r w:rsidR="00F35D05">
              <w:rPr>
                <w:bCs/>
                <w:noProof/>
                <w:color w:val="000000" w:themeColor="text1"/>
              </w:rPr>
              <w:tab/>
            </w:r>
            <w:r w:rsidR="00F35D05">
              <w:rPr>
                <w:bCs/>
                <w:noProof/>
                <w:color w:val="000000" w:themeColor="text1"/>
              </w:rPr>
              <w:tab/>
            </w:r>
          </w:p>
          <w:p w14:paraId="5A283B09" w14:textId="77777777" w:rsidR="0046749A" w:rsidRPr="00BF277D" w:rsidRDefault="0046749A" w:rsidP="000364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noProof/>
                <w:color w:val="000000" w:themeColor="text1"/>
              </w:rPr>
            </w:pPr>
          </w:p>
          <w:p w14:paraId="4538B617" w14:textId="04A5B82C" w:rsidR="00036450" w:rsidRPr="00BF277D" w:rsidRDefault="0046749A" w:rsidP="00B359E4">
            <w:pPr>
              <w:pStyle w:val="Heading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noProof/>
                <w:color w:val="000000" w:themeColor="text1"/>
              </w:rPr>
            </w:pPr>
            <w:r w:rsidRPr="00BF277D">
              <w:rPr>
                <w:noProof/>
                <w:color w:val="000000" w:themeColor="text1"/>
              </w:rPr>
              <w:t>Akdeniz University</w:t>
            </w:r>
            <w:r w:rsidR="001568E0" w:rsidRPr="00BF277D">
              <w:rPr>
                <w:b w:val="0"/>
                <w:bCs/>
                <w:noProof/>
                <w:color w:val="000000" w:themeColor="text1"/>
              </w:rPr>
              <w:t xml:space="preserve"> (Antalya)</w:t>
            </w:r>
          </w:p>
          <w:p w14:paraId="24A0329B" w14:textId="1710B78E" w:rsidR="0046749A" w:rsidRPr="00BF277D" w:rsidRDefault="0046749A" w:rsidP="0046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noProof/>
                <w:color w:val="000000" w:themeColor="text1"/>
              </w:rPr>
            </w:pPr>
            <w:r w:rsidRPr="00BF277D">
              <w:rPr>
                <w:bCs/>
                <w:noProof/>
                <w:color w:val="000000" w:themeColor="text1"/>
              </w:rPr>
              <w:t xml:space="preserve">Physics and </w:t>
            </w:r>
            <w:r w:rsidR="001568E0" w:rsidRPr="00BF277D">
              <w:rPr>
                <w:bCs/>
                <w:noProof/>
                <w:color w:val="000000" w:themeColor="text1"/>
              </w:rPr>
              <w:t>A</w:t>
            </w:r>
            <w:r w:rsidRPr="00BF277D">
              <w:rPr>
                <w:bCs/>
                <w:noProof/>
                <w:color w:val="000000" w:themeColor="text1"/>
              </w:rPr>
              <w:t>stronomy</w:t>
            </w:r>
          </w:p>
          <w:p w14:paraId="7CA70030" w14:textId="074FBBBC" w:rsidR="0046749A" w:rsidRPr="00BF277D" w:rsidRDefault="0046749A" w:rsidP="0046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noProof/>
                <w:color w:val="000000" w:themeColor="text1"/>
              </w:rPr>
            </w:pPr>
            <w:r w:rsidRPr="00BF277D">
              <w:rPr>
                <w:bCs/>
                <w:noProof/>
                <w:color w:val="000000" w:themeColor="text1"/>
              </w:rPr>
              <w:t>Incomplete higher education</w:t>
            </w:r>
          </w:p>
          <w:p w14:paraId="5FB0B4DE" w14:textId="30C23B87" w:rsidR="00036450" w:rsidRPr="00BF277D" w:rsidRDefault="00036450" w:rsidP="000364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noProof/>
                <w:color w:val="000000" w:themeColor="text1"/>
              </w:rPr>
            </w:pPr>
          </w:p>
          <w:p w14:paraId="1F58C0E6" w14:textId="5930195D" w:rsidR="0046749A" w:rsidRPr="00BF277D" w:rsidRDefault="0046749A" w:rsidP="0046749A">
            <w:pPr>
              <w:pStyle w:val="Heading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noProof/>
                <w:color w:val="000000" w:themeColor="text1"/>
              </w:rPr>
            </w:pPr>
            <w:r w:rsidRPr="00BF277D">
              <w:rPr>
                <w:noProof/>
                <w:color w:val="000000" w:themeColor="text1"/>
              </w:rPr>
              <w:t>MEPHI</w:t>
            </w:r>
            <w:r w:rsidR="001568E0" w:rsidRPr="00BF277D">
              <w:rPr>
                <w:noProof/>
                <w:color w:val="000000" w:themeColor="text1"/>
              </w:rPr>
              <w:t xml:space="preserve"> </w:t>
            </w:r>
            <w:r w:rsidR="001568E0" w:rsidRPr="00BF277D">
              <w:rPr>
                <w:b w:val="0"/>
                <w:bCs/>
                <w:noProof/>
                <w:color w:val="000000" w:themeColor="text1"/>
              </w:rPr>
              <w:t>(Moscow)</w:t>
            </w:r>
          </w:p>
          <w:p w14:paraId="66BCEF74" w14:textId="1EAE7D5D" w:rsidR="001568E0" w:rsidRPr="00BF277D" w:rsidRDefault="001568E0" w:rsidP="0046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noProof/>
                <w:color w:val="000000" w:themeColor="text1"/>
              </w:rPr>
            </w:pPr>
            <w:r w:rsidRPr="00BF277D">
              <w:rPr>
                <w:bCs/>
                <w:noProof/>
                <w:color w:val="000000" w:themeColor="text1"/>
              </w:rPr>
              <w:t>Computer Science and Management Processes</w:t>
            </w:r>
          </w:p>
          <w:p w14:paraId="33640677" w14:textId="2231ACBF" w:rsidR="0046749A" w:rsidRPr="00BF277D" w:rsidRDefault="0046749A" w:rsidP="0046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noProof/>
                <w:color w:val="000000" w:themeColor="text1"/>
              </w:rPr>
            </w:pPr>
            <w:r w:rsidRPr="00BF277D">
              <w:rPr>
                <w:bCs/>
                <w:noProof/>
                <w:color w:val="000000" w:themeColor="text1"/>
              </w:rPr>
              <w:t>Incomplete higher education</w:t>
            </w:r>
          </w:p>
          <w:p w14:paraId="546F6EC2" w14:textId="5AD41B51" w:rsidR="00A42398" w:rsidRPr="003A4BDE" w:rsidRDefault="00A42398" w:rsidP="00A42398">
            <w:pPr>
              <w:pStyle w:val="Heading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000000" w:themeColor="text1"/>
                <w:sz w:val="18"/>
                <w:szCs w:val="22"/>
              </w:rPr>
            </w:pPr>
            <w:r w:rsidRPr="003A4BDE"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000000" w:themeColor="text1"/>
                <w:sz w:val="18"/>
                <w:szCs w:val="22"/>
              </w:rPr>
              <w:t>H</w:t>
            </w:r>
            <w:r w:rsidR="003A4BDE" w:rsidRPr="003A4BDE"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000000" w:themeColor="text1"/>
                <w:sz w:val="18"/>
                <w:szCs w:val="22"/>
              </w:rPr>
              <w:t>ARD</w:t>
            </w:r>
            <w:r w:rsidRPr="003A4BDE"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000000" w:themeColor="text1"/>
                <w:sz w:val="18"/>
                <w:szCs w:val="22"/>
              </w:rPr>
              <w:t xml:space="preserve"> </w:t>
            </w:r>
            <w:r w:rsidR="003A4BDE" w:rsidRPr="003A4BDE"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000000" w:themeColor="text1"/>
                <w:sz w:val="18"/>
                <w:szCs w:val="22"/>
              </w:rPr>
              <w:t>SKILLS</w:t>
            </w:r>
          </w:p>
          <w:p w14:paraId="24CAEA63" w14:textId="21502757" w:rsidR="00BA6753" w:rsidRPr="007A4EE5" w:rsidRDefault="00BA6753" w:rsidP="007A4EE5">
            <w:pPr>
              <w:pStyle w:val="Heading4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 w:themeColor="text1"/>
              </w:rPr>
            </w:pPr>
            <w:r>
              <w:rPr>
                <w:b w:val="0"/>
                <w:bCs/>
                <w:noProof/>
                <w:color w:val="000000" w:themeColor="text1"/>
              </w:rPr>
              <w:t xml:space="preserve">Well conversant with programming in </w:t>
            </w:r>
            <w:r w:rsidR="007A4EE5" w:rsidRPr="007A4EE5">
              <w:rPr>
                <w:noProof/>
                <w:color w:val="000000" w:themeColor="text1"/>
              </w:rPr>
              <w:t>JavaScript, HTML/CSS.</w:t>
            </w:r>
          </w:p>
          <w:p w14:paraId="4D405FD5" w14:textId="132F336B" w:rsidR="00BA6753" w:rsidRPr="00BF277D" w:rsidRDefault="00BA6753" w:rsidP="007A4EE5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noProof/>
                <w:color w:val="000000" w:themeColor="text1"/>
              </w:rPr>
            </w:pPr>
            <w:r w:rsidRPr="00BF277D">
              <w:rPr>
                <w:bCs/>
                <w:noProof/>
                <w:color w:val="000000" w:themeColor="text1"/>
              </w:rPr>
              <w:t xml:space="preserve">Well familiar with </w:t>
            </w:r>
            <w:r w:rsidRPr="003A4BDE">
              <w:rPr>
                <w:b/>
                <w:noProof/>
                <w:color w:val="000000" w:themeColor="text1"/>
              </w:rPr>
              <w:t>Microsoft Office</w:t>
            </w:r>
            <w:r w:rsidRPr="00BF277D">
              <w:rPr>
                <w:bCs/>
                <w:noProof/>
                <w:color w:val="000000" w:themeColor="text1"/>
              </w:rPr>
              <w:t xml:space="preserve"> Tools.</w:t>
            </w:r>
          </w:p>
          <w:p w14:paraId="3025481D" w14:textId="648FE827" w:rsidR="00BA6753" w:rsidRPr="00BF277D" w:rsidRDefault="00BA6753" w:rsidP="007A4EE5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noProof/>
                <w:color w:val="000000" w:themeColor="text1"/>
              </w:rPr>
            </w:pPr>
            <w:r w:rsidRPr="00BF277D">
              <w:rPr>
                <w:bCs/>
                <w:noProof/>
                <w:color w:val="000000" w:themeColor="text1"/>
              </w:rPr>
              <w:t xml:space="preserve">Conversant with </w:t>
            </w:r>
            <w:r w:rsidR="007A4EE5">
              <w:rPr>
                <w:b/>
                <w:noProof/>
                <w:color w:val="000000" w:themeColor="text1"/>
              </w:rPr>
              <w:t>MySQL</w:t>
            </w:r>
            <w:r w:rsidR="00841183" w:rsidRPr="003A4BDE">
              <w:rPr>
                <w:b/>
                <w:noProof/>
                <w:color w:val="000000" w:themeColor="text1"/>
              </w:rPr>
              <w:t>, Auto</w:t>
            </w:r>
            <w:r w:rsidR="00865F8C">
              <w:rPr>
                <w:b/>
                <w:noProof/>
                <w:color w:val="000000" w:themeColor="text1"/>
              </w:rPr>
              <w:t>-</w:t>
            </w:r>
            <w:r w:rsidR="00841183" w:rsidRPr="003A4BDE">
              <w:rPr>
                <w:b/>
                <w:noProof/>
                <w:color w:val="000000" w:themeColor="text1"/>
              </w:rPr>
              <w:t>Cad</w:t>
            </w:r>
            <w:r w:rsidR="007A4EE5">
              <w:rPr>
                <w:b/>
                <w:noProof/>
                <w:color w:val="000000" w:themeColor="text1"/>
              </w:rPr>
              <w:t>, C++, Java.</w:t>
            </w:r>
          </w:p>
          <w:p w14:paraId="67DE6A56" w14:textId="77777777" w:rsidR="00BA6753" w:rsidRPr="00BF277D" w:rsidRDefault="00BA6753" w:rsidP="00BA67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noProof/>
                <w:color w:val="000000" w:themeColor="text1"/>
              </w:rPr>
            </w:pPr>
          </w:p>
          <w:p w14:paraId="264B2D26" w14:textId="53A31FE0" w:rsidR="00036450" w:rsidRPr="003A4BDE" w:rsidRDefault="00FC3B94" w:rsidP="00036450">
            <w:pPr>
              <w:pStyle w:val="Heading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000000" w:themeColor="text1"/>
                <w:sz w:val="18"/>
                <w:szCs w:val="22"/>
              </w:rPr>
            </w:pPr>
            <w:r w:rsidRPr="003A4BDE"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000000" w:themeColor="text1"/>
                <w:sz w:val="18"/>
                <w:szCs w:val="22"/>
              </w:rPr>
              <w:t>S</w:t>
            </w:r>
            <w:r w:rsidR="003A4BDE" w:rsidRPr="003A4BDE"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000000" w:themeColor="text1"/>
                <w:sz w:val="18"/>
                <w:szCs w:val="22"/>
              </w:rPr>
              <w:t>O</w:t>
            </w:r>
            <w:r w:rsidRPr="003A4BDE"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000000" w:themeColor="text1"/>
                <w:sz w:val="18"/>
                <w:szCs w:val="22"/>
              </w:rPr>
              <w:t>FT SKILLS</w:t>
            </w:r>
          </w:p>
          <w:p w14:paraId="24B8266B" w14:textId="77777777" w:rsidR="00841183" w:rsidRPr="00BF277D" w:rsidRDefault="00841183" w:rsidP="007A4EE5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noProof/>
                <w:color w:val="000000" w:themeColor="text1"/>
              </w:rPr>
            </w:pPr>
            <w:r w:rsidRPr="00BF277D">
              <w:rPr>
                <w:bCs/>
                <w:noProof/>
                <w:color w:val="000000" w:themeColor="text1"/>
              </w:rPr>
              <w:t>Team Player</w:t>
            </w:r>
          </w:p>
          <w:p w14:paraId="47A6B009" w14:textId="77777777" w:rsidR="00841183" w:rsidRPr="00BF277D" w:rsidRDefault="00841183" w:rsidP="007A4EE5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noProof/>
                <w:color w:val="000000" w:themeColor="text1"/>
              </w:rPr>
            </w:pPr>
            <w:r w:rsidRPr="00BF277D">
              <w:rPr>
                <w:bCs/>
                <w:noProof/>
                <w:color w:val="000000" w:themeColor="text1"/>
              </w:rPr>
              <w:t>Active Learning</w:t>
            </w:r>
          </w:p>
          <w:p w14:paraId="1CA0A249" w14:textId="60BC28F4" w:rsidR="00841183" w:rsidRDefault="00841183" w:rsidP="007A4EE5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noProof/>
                <w:color w:val="000000" w:themeColor="text1"/>
              </w:rPr>
            </w:pPr>
            <w:r w:rsidRPr="00BF277D">
              <w:rPr>
                <w:bCs/>
                <w:noProof/>
                <w:color w:val="000000" w:themeColor="text1"/>
              </w:rPr>
              <w:t>Detail Oriented</w:t>
            </w:r>
          </w:p>
          <w:p w14:paraId="3AB8CD28" w14:textId="77777777" w:rsidR="007A4EE5" w:rsidRPr="007A4EE5" w:rsidRDefault="007A4EE5" w:rsidP="007A4EE5">
            <w:pPr>
              <w:numPr>
                <w:ilvl w:val="0"/>
                <w:numId w:val="2"/>
              </w:numPr>
              <w:suppressAutoHyphens/>
              <w:autoSpaceDN w:val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SimSun" w:hAnsi="Century Gothic" w:cs="F"/>
                <w:kern w:val="3"/>
              </w:rPr>
            </w:pPr>
            <w:r w:rsidRPr="007A4EE5">
              <w:rPr>
                <w:rFonts w:ascii="Century Gothic" w:eastAsia="SimSun" w:hAnsi="Century Gothic" w:cs="F"/>
                <w:bCs/>
                <w:color w:val="000000"/>
                <w:kern w:val="3"/>
              </w:rPr>
              <w:t xml:space="preserve">Stress </w:t>
            </w:r>
            <w:r w:rsidRPr="007A4EE5">
              <w:rPr>
                <w:rFonts w:ascii="Century Gothic" w:eastAsia="SimSun" w:hAnsi="Century Gothic" w:cs="F"/>
                <w:bCs/>
                <w:color w:val="000000"/>
                <w:kern w:val="3"/>
                <w:lang w:val="tr-TR"/>
              </w:rPr>
              <w:t>M</w:t>
            </w:r>
            <w:proofErr w:type="spellStart"/>
            <w:r w:rsidRPr="007A4EE5">
              <w:rPr>
                <w:rFonts w:ascii="Century Gothic" w:eastAsia="SimSun" w:hAnsi="Century Gothic" w:cs="F"/>
                <w:bCs/>
                <w:color w:val="000000"/>
                <w:kern w:val="3"/>
              </w:rPr>
              <w:t>anagement</w:t>
            </w:r>
            <w:proofErr w:type="spellEnd"/>
          </w:p>
          <w:p w14:paraId="5EA352B8" w14:textId="77777777" w:rsidR="007A4EE5" w:rsidRPr="007A4EE5" w:rsidRDefault="007A4EE5" w:rsidP="007A4EE5">
            <w:pPr>
              <w:numPr>
                <w:ilvl w:val="0"/>
                <w:numId w:val="2"/>
              </w:numPr>
              <w:suppressAutoHyphens/>
              <w:autoSpaceDN w:val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SimSun" w:hAnsi="Century Gothic" w:cs="F"/>
                <w:kern w:val="3"/>
              </w:rPr>
            </w:pPr>
            <w:r w:rsidRPr="007A4EE5">
              <w:rPr>
                <w:rFonts w:ascii="Century Gothic" w:eastAsia="SimSun" w:hAnsi="Century Gothic" w:cs="F"/>
                <w:bCs/>
                <w:color w:val="000000"/>
                <w:kern w:val="3"/>
              </w:rPr>
              <w:t xml:space="preserve">Openness to </w:t>
            </w:r>
            <w:r w:rsidRPr="007A4EE5">
              <w:rPr>
                <w:rFonts w:ascii="Century Gothic" w:eastAsia="SimSun" w:hAnsi="Century Gothic" w:cs="F"/>
                <w:bCs/>
                <w:color w:val="000000"/>
                <w:kern w:val="3"/>
                <w:lang w:val="tr-TR"/>
              </w:rPr>
              <w:t>F</w:t>
            </w:r>
            <w:proofErr w:type="spellStart"/>
            <w:r w:rsidRPr="007A4EE5">
              <w:rPr>
                <w:rFonts w:ascii="Century Gothic" w:eastAsia="SimSun" w:hAnsi="Century Gothic" w:cs="F"/>
                <w:bCs/>
                <w:color w:val="000000"/>
                <w:kern w:val="3"/>
              </w:rPr>
              <w:t>eedback</w:t>
            </w:r>
            <w:proofErr w:type="spellEnd"/>
          </w:p>
          <w:p w14:paraId="3AA938DB" w14:textId="77777777" w:rsidR="007A4EE5" w:rsidRPr="007A4EE5" w:rsidRDefault="007A4EE5" w:rsidP="007A4EE5">
            <w:pPr>
              <w:numPr>
                <w:ilvl w:val="0"/>
                <w:numId w:val="2"/>
              </w:numPr>
              <w:suppressAutoHyphens/>
              <w:autoSpaceDN w:val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SimSun" w:hAnsi="Century Gothic" w:cs="F"/>
                <w:kern w:val="3"/>
              </w:rPr>
            </w:pPr>
            <w:r w:rsidRPr="007A4EE5">
              <w:rPr>
                <w:rFonts w:ascii="Century Gothic" w:eastAsia="SimSun" w:hAnsi="Century Gothic" w:cs="F"/>
                <w:bCs/>
                <w:color w:val="000000"/>
                <w:kern w:val="3"/>
              </w:rPr>
              <w:t>Punctuality</w:t>
            </w:r>
          </w:p>
          <w:p w14:paraId="07939656" w14:textId="4890C7B4" w:rsidR="007A4EE5" w:rsidRPr="007A4EE5" w:rsidRDefault="007A4EE5" w:rsidP="007A4EE5">
            <w:pPr>
              <w:numPr>
                <w:ilvl w:val="0"/>
                <w:numId w:val="2"/>
              </w:numPr>
              <w:suppressAutoHyphens/>
              <w:autoSpaceDN w:val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SimSun" w:hAnsi="Century Gothic" w:cs="F"/>
                <w:kern w:val="3"/>
              </w:rPr>
            </w:pPr>
            <w:r w:rsidRPr="007A4EE5">
              <w:rPr>
                <w:rFonts w:ascii="Century Gothic" w:eastAsia="SimSun" w:hAnsi="Century Gothic" w:cs="F"/>
                <w:bCs/>
                <w:color w:val="000000"/>
                <w:kern w:val="3"/>
              </w:rPr>
              <w:t xml:space="preserve">Prioritization </w:t>
            </w:r>
            <w:r w:rsidRPr="007A4EE5">
              <w:rPr>
                <w:rFonts w:ascii="Century Gothic" w:eastAsia="SimSun" w:hAnsi="Century Gothic" w:cs="F"/>
                <w:bCs/>
                <w:color w:val="000000"/>
                <w:kern w:val="3"/>
                <w:lang w:val="tr-TR"/>
              </w:rPr>
              <w:t>and organizational skills</w:t>
            </w:r>
          </w:p>
          <w:p w14:paraId="3012F0B6" w14:textId="77777777" w:rsidR="00865F8C" w:rsidRPr="00BF277D" w:rsidRDefault="00865F8C" w:rsidP="00865F8C">
            <w:pPr>
              <w:pStyle w:val="Heading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000000" w:themeColor="text1"/>
                <w:sz w:val="18"/>
                <w:szCs w:val="22"/>
              </w:rPr>
            </w:pPr>
            <w:r w:rsidRPr="00BF277D">
              <w:rPr>
                <w:rFonts w:asciiTheme="minorHAnsi" w:eastAsiaTheme="minorEastAsia" w:hAnsiTheme="minorHAnsi" w:cstheme="minorBidi"/>
                <w:bCs w:val="0"/>
                <w:caps w:val="0"/>
                <w:noProof/>
                <w:color w:val="000000" w:themeColor="text1"/>
                <w:sz w:val="18"/>
                <w:szCs w:val="22"/>
              </w:rPr>
              <w:t>LANGUAGES</w:t>
            </w:r>
          </w:p>
          <w:p w14:paraId="61A95234" w14:textId="120DB8AF" w:rsidR="00865F8C" w:rsidRPr="00BF277D" w:rsidRDefault="007A4EE5" w:rsidP="007A4EE5">
            <w:pPr>
              <w:pStyle w:val="Heading4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noProof/>
                <w:color w:val="000000" w:themeColor="text1"/>
              </w:rPr>
            </w:pPr>
            <w:r>
              <w:rPr>
                <w:b w:val="0"/>
                <w:bCs/>
                <w:noProof/>
                <w:color w:val="000000" w:themeColor="text1"/>
              </w:rPr>
              <w:t>English  B1</w:t>
            </w:r>
          </w:p>
          <w:p w14:paraId="37C377CC" w14:textId="59ACCD2C" w:rsidR="00865F8C" w:rsidRPr="00BF277D" w:rsidRDefault="007A4EE5" w:rsidP="007A4EE5">
            <w:pPr>
              <w:pStyle w:val="Heading4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noProof/>
                <w:color w:val="000000" w:themeColor="text1"/>
              </w:rPr>
            </w:pPr>
            <w:r>
              <w:rPr>
                <w:b w:val="0"/>
                <w:bCs/>
                <w:noProof/>
                <w:color w:val="000000" w:themeColor="text1"/>
              </w:rPr>
              <w:t>Turkish C1</w:t>
            </w:r>
          </w:p>
          <w:p w14:paraId="60D79DF5" w14:textId="77777777" w:rsidR="00865F8C" w:rsidRPr="00865F8C" w:rsidRDefault="00865F8C" w:rsidP="007A4EE5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noProof/>
                <w:color w:val="000000" w:themeColor="text1"/>
              </w:rPr>
            </w:pPr>
            <w:r w:rsidRPr="00865F8C">
              <w:rPr>
                <w:bCs/>
                <w:noProof/>
                <w:color w:val="000000" w:themeColor="text1"/>
              </w:rPr>
              <w:t>Russian  C2</w:t>
            </w:r>
          </w:p>
          <w:p w14:paraId="1407173F" w14:textId="77777777" w:rsidR="00865F8C" w:rsidRPr="00865F8C" w:rsidRDefault="00865F8C" w:rsidP="00865F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noProof/>
                <w:color w:val="000000" w:themeColor="text1"/>
              </w:rPr>
            </w:pPr>
          </w:p>
          <w:p w14:paraId="2D0FD1C3" w14:textId="45DEA621" w:rsidR="00036450" w:rsidRPr="00BF277D" w:rsidRDefault="00036450" w:rsidP="004D3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noProof/>
                <w:color w:val="000000" w:themeColor="text1"/>
              </w:rPr>
            </w:pPr>
          </w:p>
        </w:tc>
      </w:tr>
    </w:tbl>
    <w:p w14:paraId="35E7A6FA" w14:textId="6529A1F3" w:rsidR="004071AE" w:rsidRDefault="004071AE" w:rsidP="00A42398">
      <w:pPr>
        <w:tabs>
          <w:tab w:val="left" w:pos="990"/>
        </w:tabs>
        <w:jc w:val="center"/>
      </w:pPr>
    </w:p>
    <w:sectPr w:rsidR="004071AE" w:rsidSect="000C45FF">
      <w:headerReference w:type="default" r:id="rId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72AD4F" w14:textId="77777777" w:rsidR="00476ECA" w:rsidRDefault="00476ECA" w:rsidP="000C45FF">
      <w:r>
        <w:separator/>
      </w:r>
    </w:p>
  </w:endnote>
  <w:endnote w:type="continuationSeparator" w:id="0">
    <w:p w14:paraId="16DCFD40" w14:textId="77777777" w:rsidR="00476ECA" w:rsidRDefault="00476ECA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SimSun">
    <w:altName w:val="ЛОМе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DC356C" w14:textId="77777777" w:rsidR="00476ECA" w:rsidRDefault="00476ECA" w:rsidP="000C45FF">
      <w:r>
        <w:separator/>
      </w:r>
    </w:p>
  </w:footnote>
  <w:footnote w:type="continuationSeparator" w:id="0">
    <w:p w14:paraId="7386EDD3" w14:textId="77777777" w:rsidR="00476ECA" w:rsidRDefault="00476ECA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0F1F9D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E6049CC" wp14:editId="6EFBD77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F2008"/>
    <w:multiLevelType w:val="multilevel"/>
    <w:tmpl w:val="FFFFFFFF"/>
    <w:styleLink w:val="WWNum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D523303"/>
    <w:multiLevelType w:val="hybridMultilevel"/>
    <w:tmpl w:val="6F989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54446"/>
    <w:multiLevelType w:val="hybridMultilevel"/>
    <w:tmpl w:val="070A5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BB0854"/>
    <w:multiLevelType w:val="hybridMultilevel"/>
    <w:tmpl w:val="1A0A5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0297145">
    <w:abstractNumId w:val="3"/>
  </w:num>
  <w:num w:numId="2" w16cid:durableId="1761482356">
    <w:abstractNumId w:val="2"/>
  </w:num>
  <w:num w:numId="3" w16cid:durableId="534120204">
    <w:abstractNumId w:val="1"/>
  </w:num>
  <w:num w:numId="4" w16cid:durableId="1140461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revisionView w:inkAnnotations="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49A"/>
    <w:rsid w:val="00036450"/>
    <w:rsid w:val="00094499"/>
    <w:rsid w:val="000C45FF"/>
    <w:rsid w:val="000E3FD1"/>
    <w:rsid w:val="00112054"/>
    <w:rsid w:val="001317D8"/>
    <w:rsid w:val="001525E1"/>
    <w:rsid w:val="001568E0"/>
    <w:rsid w:val="00180329"/>
    <w:rsid w:val="0019001F"/>
    <w:rsid w:val="001A74A5"/>
    <w:rsid w:val="001B2ABD"/>
    <w:rsid w:val="001B435D"/>
    <w:rsid w:val="001E0391"/>
    <w:rsid w:val="001E1759"/>
    <w:rsid w:val="001E1D9E"/>
    <w:rsid w:val="001F1ECC"/>
    <w:rsid w:val="002400EB"/>
    <w:rsid w:val="00256CF7"/>
    <w:rsid w:val="00281FD5"/>
    <w:rsid w:val="002E67F7"/>
    <w:rsid w:val="002E7EE3"/>
    <w:rsid w:val="0030481B"/>
    <w:rsid w:val="003156FC"/>
    <w:rsid w:val="003254B5"/>
    <w:rsid w:val="00362054"/>
    <w:rsid w:val="0037121F"/>
    <w:rsid w:val="003910D8"/>
    <w:rsid w:val="003A4BDE"/>
    <w:rsid w:val="003A6B7D"/>
    <w:rsid w:val="003B06CA"/>
    <w:rsid w:val="003B6DF0"/>
    <w:rsid w:val="003D15B6"/>
    <w:rsid w:val="004071AE"/>
    <w:rsid w:val="004071FC"/>
    <w:rsid w:val="00445947"/>
    <w:rsid w:val="0046749A"/>
    <w:rsid w:val="00476ECA"/>
    <w:rsid w:val="004813B3"/>
    <w:rsid w:val="00496591"/>
    <w:rsid w:val="004C63E4"/>
    <w:rsid w:val="004D3011"/>
    <w:rsid w:val="005262AC"/>
    <w:rsid w:val="005E39D5"/>
    <w:rsid w:val="00600670"/>
    <w:rsid w:val="0062123A"/>
    <w:rsid w:val="006279BB"/>
    <w:rsid w:val="00646E75"/>
    <w:rsid w:val="006771D0"/>
    <w:rsid w:val="00715FCB"/>
    <w:rsid w:val="00725DB6"/>
    <w:rsid w:val="00743101"/>
    <w:rsid w:val="007559FB"/>
    <w:rsid w:val="00764C9F"/>
    <w:rsid w:val="007775E1"/>
    <w:rsid w:val="007867A0"/>
    <w:rsid w:val="007923A5"/>
    <w:rsid w:val="007927F5"/>
    <w:rsid w:val="007A4EE5"/>
    <w:rsid w:val="007D3681"/>
    <w:rsid w:val="007D5BA0"/>
    <w:rsid w:val="00802CA0"/>
    <w:rsid w:val="00816424"/>
    <w:rsid w:val="00841183"/>
    <w:rsid w:val="00865F8C"/>
    <w:rsid w:val="009260CD"/>
    <w:rsid w:val="00940A66"/>
    <w:rsid w:val="00952C25"/>
    <w:rsid w:val="009D1DF2"/>
    <w:rsid w:val="00A1700E"/>
    <w:rsid w:val="00A2118D"/>
    <w:rsid w:val="00A42398"/>
    <w:rsid w:val="00A6709C"/>
    <w:rsid w:val="00AD0A50"/>
    <w:rsid w:val="00AD76E2"/>
    <w:rsid w:val="00B03BB8"/>
    <w:rsid w:val="00B20152"/>
    <w:rsid w:val="00B226C0"/>
    <w:rsid w:val="00B359E4"/>
    <w:rsid w:val="00B57D98"/>
    <w:rsid w:val="00B70850"/>
    <w:rsid w:val="00BA6753"/>
    <w:rsid w:val="00BE6192"/>
    <w:rsid w:val="00BF277D"/>
    <w:rsid w:val="00C066B6"/>
    <w:rsid w:val="00C37BA1"/>
    <w:rsid w:val="00C4674C"/>
    <w:rsid w:val="00C506CF"/>
    <w:rsid w:val="00C72BED"/>
    <w:rsid w:val="00C9578B"/>
    <w:rsid w:val="00CB0055"/>
    <w:rsid w:val="00CF3546"/>
    <w:rsid w:val="00D2522B"/>
    <w:rsid w:val="00D422DE"/>
    <w:rsid w:val="00D5459D"/>
    <w:rsid w:val="00DA1F4D"/>
    <w:rsid w:val="00DD172A"/>
    <w:rsid w:val="00E25A26"/>
    <w:rsid w:val="00E4381A"/>
    <w:rsid w:val="00E55D74"/>
    <w:rsid w:val="00F35D05"/>
    <w:rsid w:val="00F429D6"/>
    <w:rsid w:val="00F60274"/>
    <w:rsid w:val="00F77FB9"/>
    <w:rsid w:val="00FB068F"/>
    <w:rsid w:val="00FC3B94"/>
    <w:rsid w:val="00FE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507FFF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qFormat/>
    <w:rsid w:val="00BA6753"/>
    <w:pPr>
      <w:ind w:left="720"/>
      <w:contextualSpacing/>
    </w:pPr>
  </w:style>
  <w:style w:type="table" w:styleId="PlainTable3">
    <w:name w:val="Plain Table 3"/>
    <w:basedOn w:val="TableNormal"/>
    <w:uiPriority w:val="43"/>
    <w:rsid w:val="0084118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numbering" w:customStyle="1" w:styleId="WWNum2">
    <w:name w:val="WWNum2"/>
    <w:rsid w:val="007A4EE5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ena%20Statkevich\AppData\Local\Microsoft\Office\16.0\DTS\en-US%7b528942D6-DF46-4A0E-8C05-7CFC47E79EE3%7d\%7bC64A6D59-A799-44F3-97B4-D5A0EAFE88BC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381E623E1774FB8ACC9EEF5EE760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602409-6747-485F-BA8E-3525357A2291}"/>
      </w:docPartPr>
      <w:docPartBody>
        <w:p w:rsidR="007009CE" w:rsidRDefault="007009CE">
          <w:pPr>
            <w:pStyle w:val="1381E623E1774FB8ACC9EEF5EE760F67"/>
          </w:pPr>
          <w:r w:rsidRPr="00CB0055">
            <w:t>Contact</w:t>
          </w:r>
        </w:p>
      </w:docPartBody>
    </w:docPart>
    <w:docPart>
      <w:docPartPr>
        <w:name w:val="D78FD585810B4EFA9A026D29588119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87AE4A-45A1-4544-8027-E4A09C783557}"/>
      </w:docPartPr>
      <w:docPartBody>
        <w:p w:rsidR="007009CE" w:rsidRDefault="007009CE">
          <w:pPr>
            <w:pStyle w:val="D78FD585810B4EFA9A026D2958811951"/>
          </w:pPr>
          <w:r w:rsidRPr="004D3011">
            <w:t>PHONE:</w:t>
          </w:r>
        </w:p>
      </w:docPartBody>
    </w:docPart>
    <w:docPart>
      <w:docPartPr>
        <w:name w:val="D5A327EEC1A34B2C8EB1492E969BCB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59B748-5E7B-4EA7-92E4-911108B9BCA8}"/>
      </w:docPartPr>
      <w:docPartBody>
        <w:p w:rsidR="007009CE" w:rsidRDefault="007009CE">
          <w:pPr>
            <w:pStyle w:val="D5A327EEC1A34B2C8EB1492E969BCB38"/>
          </w:pPr>
          <w:r w:rsidRPr="004D3011">
            <w:t>EMAIL:</w:t>
          </w:r>
        </w:p>
      </w:docPartBody>
    </w:docPart>
    <w:docPart>
      <w:docPartPr>
        <w:name w:val="DDAC96A2D6A043A9BC4A95EFA5ED19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41A1E1-954A-4FF7-A083-9EA1F2B3DBC9}"/>
      </w:docPartPr>
      <w:docPartBody>
        <w:p w:rsidR="007009CE" w:rsidRDefault="007009CE">
          <w:pPr>
            <w:pStyle w:val="DDAC96A2D6A043A9BC4A95EFA5ED19D7"/>
          </w:pPr>
          <w:r w:rsidRPr="00036450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SimSun">
    <w:altName w:val="ЛОМе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9CE"/>
    <w:rsid w:val="001E1D9E"/>
    <w:rsid w:val="00382E81"/>
    <w:rsid w:val="007009CE"/>
    <w:rsid w:val="00715F2A"/>
    <w:rsid w:val="00722B54"/>
    <w:rsid w:val="008B0AFB"/>
    <w:rsid w:val="009702AE"/>
    <w:rsid w:val="00BE6192"/>
    <w:rsid w:val="00D13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381E623E1774FB8ACC9EEF5EE760F67">
    <w:name w:val="1381E623E1774FB8ACC9EEF5EE760F67"/>
  </w:style>
  <w:style w:type="paragraph" w:customStyle="1" w:styleId="D78FD585810B4EFA9A026D2958811951">
    <w:name w:val="D78FD585810B4EFA9A026D2958811951"/>
  </w:style>
  <w:style w:type="paragraph" w:customStyle="1" w:styleId="D5A327EEC1A34B2C8EB1492E969BCB38">
    <w:name w:val="D5A327EEC1A34B2C8EB1492E969BCB38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DDAC96A2D6A043A9BC4A95EFA5ED19D7">
    <w:name w:val="DDAC96A2D6A043A9BC4A95EFA5ED19D7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Cs w:val="26"/>
      <w:lang w:eastAsia="ja-JP"/>
      <w14:ligatures w14:val="none"/>
    </w:rPr>
  </w:style>
  <w:style w:type="paragraph" w:customStyle="1" w:styleId="A81BBD9B7AEC49BAA6A471B4606E4D7A">
    <w:name w:val="A81BBD9B7AEC49BAA6A471B4606E4D7A"/>
    <w:rsid w:val="00715F2A"/>
    <w:pPr>
      <w:spacing w:line="278" w:lineRule="auto"/>
    </w:pPr>
    <w:rPr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{C64A6D59-A799-44F3-97B4-D5A0EAFE88BC}tf00546271_win32</Template>
  <TotalTime>0</TotalTime>
  <Pages>1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2025-01-22T05:40:00Z</dcterms:created>
  <dcterms:modified xsi:type="dcterms:W3CDTF">2025-01-23T16:23:00Z</dcterms:modified>
</cp:coreProperties>
</file>